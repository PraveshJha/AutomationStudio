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6F02B3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 w:rsidRPr="00484509">
              <w:rPr>
                <w:rFonts w:ascii="Times New Roman" w:hAnsi="Times New Roman"/>
                <w:noProof/>
              </w:rPr>
              <w:drawing>
                <wp:inline distT="0" distB="0" distL="0" distR="0" wp14:anchorId="5B8388E9" wp14:editId="6028400A">
                  <wp:extent cx="1579880" cy="1234849"/>
                  <wp:effectExtent l="0" t="0" r="1270" b="3810"/>
                  <wp:docPr id="2" name="Picture 2" descr="C:\Users\Dell\Desktop\ReactjsInstallation\Automation Stud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Desktop\ReactjsInstallation\Automation Stud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631" cy="1265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BE5466" w:rsidP="00BE5466">
            <w:pPr>
              <w:pStyle w:val="Title"/>
            </w:pPr>
            <w:r>
              <w:t xml:space="preserve">Installation guideline </w:t>
            </w:r>
            <w:r w:rsidR="00FA475C">
              <w:t>on Windows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4A4AB8" w:rsidRDefault="004A4AB8" w:rsidP="004A4AB8">
            <w:pPr>
              <w:pStyle w:val="Experience"/>
              <w:rPr>
                <w:rFonts w:ascii="Calibri" w:hAnsi="Calibri" w:cs="Calibri"/>
              </w:rPr>
            </w:pPr>
          </w:p>
          <w:p w:rsidR="003D1B71" w:rsidRPr="0056708E" w:rsidRDefault="003D1B71" w:rsidP="00426D27">
            <w:pPr>
              <w:pStyle w:val="Experience"/>
              <w:rPr>
                <w:rFonts w:ascii="Calibri" w:hAnsi="Calibri" w:cs="Calibri"/>
                <w:sz w:val="24"/>
              </w:rPr>
            </w:pP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  <w:p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FA475C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90EE3E" wp14:editId="6E10B0D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1661B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0458C2" w:rsidP="004D0245">
            <w:pPr>
              <w:pStyle w:val="Information"/>
            </w:pPr>
            <w:hyperlink r:id="rId14" w:history="1">
              <w:r w:rsidR="00FA475C" w:rsidRPr="00FA475C">
                <w:rPr>
                  <w:rStyle w:val="Hyperlink"/>
                </w:rPr>
                <w:t>https://www.linkedin.com/in/pravesh-jha-33013155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15D0CAA" wp14:editId="39BB803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B671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0458C2" w:rsidP="004D0245">
            <w:pPr>
              <w:pStyle w:val="Information"/>
            </w:pPr>
            <w:hyperlink r:id="rId17" w:history="1">
              <w:r w:rsidR="004D0245" w:rsidRPr="00FA475C">
                <w:rPr>
                  <w:rStyle w:val="Hyperlink"/>
                </w:rPr>
                <w:t>Pravesh28@gmail.com</w:t>
              </w:r>
            </w:hyperlink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6F02B3" w:rsidRDefault="006F02B3" w:rsidP="006D79A8">
      <w:pPr>
        <w:pStyle w:val="BodyText"/>
      </w:pPr>
    </w:p>
    <w:p w:rsidR="005C461E" w:rsidRPr="00E572D6" w:rsidRDefault="005C461E" w:rsidP="005C461E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lastRenderedPageBreak/>
        <w:t>P</w:t>
      </w:r>
      <w:r w:rsidRPr="00F23DA9">
        <w:rPr>
          <w:rFonts w:ascii="Calibri" w:hAnsi="Calibri" w:cs="Calibri"/>
          <w:color w:val="0072C7"/>
        </w:rPr>
        <w:t>rerequisite</w:t>
      </w:r>
      <w:r>
        <w:rPr>
          <w:rFonts w:ascii="Calibri" w:hAnsi="Calibri" w:cs="Calibri"/>
          <w:color w:val="0072C7"/>
        </w:rPr>
        <w:t xml:space="preserve"> Software</w:t>
      </w:r>
    </w:p>
    <w:p w:rsidR="005C461E" w:rsidRPr="00740017" w:rsidRDefault="005C461E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Node JS</w:t>
      </w:r>
    </w:p>
    <w:p w:rsidR="005C461E" w:rsidRPr="00AF0323" w:rsidRDefault="005C461E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Web server for Chrome Extension</w:t>
      </w:r>
    </w:p>
    <w:p w:rsidR="006F02B3" w:rsidRDefault="006F02B3" w:rsidP="006D79A8">
      <w:pPr>
        <w:pStyle w:val="BodyText"/>
      </w:pPr>
    </w:p>
    <w:p w:rsidR="00CA0FCD" w:rsidRDefault="00CA0FCD" w:rsidP="00CA0FCD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>Host Automation Studio on IIS Step by Step:</w:t>
      </w:r>
    </w:p>
    <w:p w:rsidR="00CA0FCD" w:rsidRDefault="00CA0FCD" w:rsidP="00CA0FCD"/>
    <w:p w:rsidR="00CA0FCD" w:rsidRDefault="00CA0FCD" w:rsidP="00CA0FCD">
      <w:pPr>
        <w:pStyle w:val="ListParagraph"/>
        <w:numPr>
          <w:ilvl w:val="0"/>
          <w:numId w:val="10"/>
        </w:numPr>
      </w:pPr>
      <w:r>
        <w:t>Download Automation studio from github.</w:t>
      </w:r>
    </w:p>
    <w:p w:rsidR="00CA0FCD" w:rsidRDefault="00CA0FCD" w:rsidP="00CA0FCD">
      <w:pPr>
        <w:pStyle w:val="ListParagraph"/>
        <w:numPr>
          <w:ilvl w:val="0"/>
          <w:numId w:val="10"/>
        </w:numPr>
      </w:pPr>
      <w:r>
        <w:t>Create any folder on your device and place the downloaded folder inside it. Over here I created a folder (AutomationStudio) in My C drive and place the download folder inside it.</w:t>
      </w:r>
    </w:p>
    <w:p w:rsidR="00CA0FCD" w:rsidRDefault="00CA0FCD" w:rsidP="00CA0FCD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B13F10E" wp14:editId="224AF11B">
            <wp:extent cx="2914650" cy="1400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FCD" w:rsidRDefault="00CA0FCD" w:rsidP="00CA0FCD">
      <w:pPr>
        <w:pStyle w:val="ListParagraph"/>
        <w:numPr>
          <w:ilvl w:val="0"/>
          <w:numId w:val="10"/>
        </w:numPr>
      </w:pPr>
      <w:r>
        <w:t>Launch Web server for chrome.</w:t>
      </w:r>
    </w:p>
    <w:p w:rsidR="006F02B3" w:rsidRDefault="005C0D8C" w:rsidP="005C0D8C">
      <w:pPr>
        <w:pStyle w:val="ListParagraph"/>
        <w:numPr>
          <w:ilvl w:val="0"/>
          <w:numId w:val="10"/>
        </w:numPr>
      </w:pPr>
      <w:r>
        <w:t>Select Reports folder (</w:t>
      </w:r>
      <w:r w:rsidRPr="005C0D8C">
        <w:t>C:\AutomationStudio\Automation_Studio_Build\Automation_Resources\Reports</w:t>
      </w:r>
      <w:r>
        <w:t>) from Web Server Chrome.</w:t>
      </w:r>
    </w:p>
    <w:p w:rsidR="005C0D8C" w:rsidRDefault="005C0D8C" w:rsidP="005C0D8C">
      <w:pPr>
        <w:pStyle w:val="ListParagraph"/>
        <w:numPr>
          <w:ilvl w:val="0"/>
          <w:numId w:val="0"/>
        </w:numPr>
        <w:ind w:left="720"/>
      </w:pPr>
    </w:p>
    <w:p w:rsidR="005C0D8C" w:rsidRDefault="005C0D8C" w:rsidP="005C0D8C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29BFA1" wp14:editId="58DDBF59">
            <wp:extent cx="3190875" cy="321847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521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8C" w:rsidRDefault="005C0D8C" w:rsidP="005C0D8C">
      <w:pPr>
        <w:pStyle w:val="ListParagraph"/>
        <w:numPr>
          <w:ilvl w:val="0"/>
          <w:numId w:val="10"/>
        </w:numPr>
      </w:pPr>
      <w:r>
        <w:lastRenderedPageBreak/>
        <w:t>Note down Web Server URL (IP)</w:t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Open Web.config file from </w:t>
      </w:r>
      <w:r w:rsidRPr="00BC2C10">
        <w:t>C:\AutomationStudio\API_Publish</w:t>
      </w:r>
      <w:r>
        <w:t xml:space="preserve"> folder.</w:t>
      </w:r>
    </w:p>
    <w:p w:rsidR="00BC2C10" w:rsidRDefault="00BC2C10" w:rsidP="00BC2C1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7034E7E" wp14:editId="3625F8AD">
            <wp:extent cx="45720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Update </w:t>
      </w:r>
      <w:r w:rsidRPr="00BC2C10">
        <w:t>RectjsDir</w:t>
      </w:r>
      <w:r>
        <w:t xml:space="preserve"> key with value : (</w:t>
      </w:r>
      <w:r w:rsidRPr="00BC2C10">
        <w:t>C:\AutomationStudio\Automation_Studio_Build\Automation_Resources</w:t>
      </w:r>
      <w:r>
        <w:t>\)</w:t>
      </w:r>
    </w:p>
    <w:p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Update </w:t>
      </w:r>
      <w:r w:rsidRPr="00BC2C10">
        <w:t>ReportPublishURL</w:t>
      </w:r>
      <w:r w:rsidR="00BB02DD">
        <w:t xml:space="preserve"> key with value (Web server URL)</w:t>
      </w:r>
    </w:p>
    <w:p w:rsidR="00BB02DD" w:rsidRDefault="00BB02DD" w:rsidP="00BB02DD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7C5727A" wp14:editId="5C6A01E9">
            <wp:extent cx="6327140" cy="1804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DD" w:rsidRDefault="00BB02DD" w:rsidP="00BB02DD">
      <w:pPr>
        <w:pStyle w:val="ListParagraph"/>
        <w:numPr>
          <w:ilvl w:val="0"/>
          <w:numId w:val="0"/>
        </w:numPr>
        <w:ind w:left="720"/>
      </w:pPr>
    </w:p>
    <w:p w:rsidR="006F02B3" w:rsidRDefault="00857FBE" w:rsidP="00F9220B">
      <w:pPr>
        <w:pStyle w:val="BodyText"/>
        <w:numPr>
          <w:ilvl w:val="0"/>
          <w:numId w:val="10"/>
        </w:numPr>
      </w:pPr>
      <w:r>
        <w:t>Add new Site in IIS (select any name automationstudioapi, port number 49957</w:t>
      </w:r>
      <w:r w:rsidR="00F9220B">
        <w:t xml:space="preserve"> and select set Physical path =</w:t>
      </w:r>
      <w:r w:rsidR="00F9220B" w:rsidRPr="00F9220B">
        <w:t>C:\AutomationStudio\API_Publish</w:t>
      </w:r>
    </w:p>
    <w:p w:rsidR="00F9220B" w:rsidRDefault="00F9220B" w:rsidP="00F9220B">
      <w:pPr>
        <w:pStyle w:val="BodyText"/>
        <w:ind w:left="720"/>
      </w:pPr>
    </w:p>
    <w:p w:rsidR="00F9220B" w:rsidRDefault="00F9220B" w:rsidP="00F9220B">
      <w:pPr>
        <w:pStyle w:val="BodyText"/>
        <w:ind w:left="720"/>
      </w:pPr>
      <w:r>
        <w:rPr>
          <w:noProof/>
        </w:rPr>
        <w:lastRenderedPageBreak/>
        <w:drawing>
          <wp:inline distT="0" distB="0" distL="0" distR="0" wp14:anchorId="0998EC15" wp14:editId="4B02F940">
            <wp:extent cx="55626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0B" w:rsidRDefault="00F9220B" w:rsidP="00F9220B">
      <w:pPr>
        <w:pStyle w:val="BodyText"/>
        <w:ind w:left="720"/>
      </w:pPr>
    </w:p>
    <w:p w:rsidR="00F9220B" w:rsidRDefault="00F9220B" w:rsidP="00F9220B">
      <w:pPr>
        <w:pStyle w:val="BodyText"/>
      </w:pPr>
    </w:p>
    <w:p w:rsidR="00F9220B" w:rsidRDefault="00F9220B" w:rsidP="00570319">
      <w:pPr>
        <w:pStyle w:val="BodyText"/>
        <w:numPr>
          <w:ilvl w:val="0"/>
          <w:numId w:val="10"/>
        </w:numPr>
      </w:pPr>
      <w:r>
        <w:t>Note down API URI : (</w:t>
      </w:r>
      <w:hyperlink r:id="rId23" w:history="1">
        <w:r w:rsidRPr="00403231">
          <w:rPr>
            <w:rStyle w:val="Hyperlink"/>
          </w:rPr>
          <w:t>http://MachineIPAdrress:49957/</w:t>
        </w:r>
      </w:hyperlink>
      <w:r>
        <w:t>)</w:t>
      </w:r>
    </w:p>
    <w:p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Open </w:t>
      </w:r>
      <w:r>
        <w:t>ServerAddress.js</w:t>
      </w:r>
      <w:r>
        <w:t xml:space="preserve"> file from </w:t>
      </w:r>
      <w:r w:rsidRPr="00570319">
        <w:t>C:\AutomationStudio\Automation_Studio_Build\build</w:t>
      </w:r>
      <w:r>
        <w:t xml:space="preserve"> </w:t>
      </w:r>
      <w:r>
        <w:t>folder.</w:t>
      </w:r>
    </w:p>
    <w:p w:rsidR="00570319" w:rsidRDefault="00570319" w:rsidP="00570319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42A4570" wp14:editId="44DA9CB2">
            <wp:extent cx="59055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Update APIURL : </w:t>
      </w:r>
      <w:hyperlink r:id="rId25" w:history="1">
        <w:r w:rsidRPr="00403231">
          <w:rPr>
            <w:rStyle w:val="Hyperlink"/>
          </w:rPr>
          <w:t>http://MachineIPAdrress:49957/api/</w:t>
        </w:r>
      </w:hyperlink>
      <w:r>
        <w:t xml:space="preserve">  and ReportURL : IP (web server for chrome)</w:t>
      </w:r>
    </w:p>
    <w:p w:rsidR="002137C7" w:rsidRDefault="002137C7" w:rsidP="002137C7">
      <w:pPr>
        <w:pStyle w:val="ListParagraph"/>
        <w:numPr>
          <w:ilvl w:val="0"/>
          <w:numId w:val="10"/>
        </w:numPr>
      </w:pPr>
      <w:r>
        <w:t xml:space="preserve">Add new site from IIS (sitename=Automationstudio,Physicalpath= </w:t>
      </w:r>
      <w:r w:rsidRPr="002137C7">
        <w:t>C:\AutomationStudio\Automation_Studio_Build\build</w:t>
      </w:r>
      <w:r>
        <w:t xml:space="preserve"> , Port Number =3001)</w:t>
      </w: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373AF09" wp14:editId="19F61207">
            <wp:extent cx="4766888" cy="456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0662" cy="45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:rsidR="002137C7" w:rsidRDefault="002137C7" w:rsidP="002137C7">
      <w:pPr>
        <w:pStyle w:val="ListParagraph"/>
        <w:numPr>
          <w:ilvl w:val="0"/>
          <w:numId w:val="10"/>
        </w:numPr>
      </w:pPr>
      <w:r>
        <w:t xml:space="preserve">Browse your application using IP or local host </w:t>
      </w:r>
      <w:r>
        <w:sym w:font="Wingdings" w:char="F04A"/>
      </w:r>
      <w:bookmarkStart w:id="0" w:name="_GoBack"/>
      <w:bookmarkEnd w:id="0"/>
    </w:p>
    <w:p w:rsidR="00570319" w:rsidRDefault="00570319" w:rsidP="00570319">
      <w:pPr>
        <w:pStyle w:val="ListParagraph"/>
        <w:numPr>
          <w:ilvl w:val="0"/>
          <w:numId w:val="0"/>
        </w:numPr>
        <w:ind w:left="720"/>
      </w:pPr>
    </w:p>
    <w:p w:rsidR="00570319" w:rsidRDefault="00570319" w:rsidP="00570319">
      <w:pPr>
        <w:pStyle w:val="BodyText"/>
        <w:ind w:left="720"/>
      </w:pPr>
    </w:p>
    <w:p w:rsidR="006F02B3" w:rsidRPr="006F02B3" w:rsidRDefault="006F02B3" w:rsidP="006F02B3"/>
    <w:p w:rsidR="006F02B3" w:rsidRPr="006F02B3" w:rsidRDefault="006F02B3" w:rsidP="006F02B3"/>
    <w:p w:rsidR="006F02B3" w:rsidRPr="006F02B3" w:rsidRDefault="006F02B3" w:rsidP="006F02B3"/>
    <w:p w:rsidR="006F02B3" w:rsidRPr="006F02B3" w:rsidRDefault="006F02B3" w:rsidP="006F02B3"/>
    <w:p w:rsidR="006F02B3" w:rsidRPr="006F02B3" w:rsidRDefault="006F02B3" w:rsidP="006F02B3"/>
    <w:p w:rsidR="006F02B3" w:rsidRPr="006F02B3" w:rsidRDefault="006F02B3" w:rsidP="006F02B3">
      <w:pPr>
        <w:pStyle w:val="ListParagraph"/>
        <w:numPr>
          <w:ilvl w:val="0"/>
          <w:numId w:val="0"/>
        </w:numPr>
        <w:tabs>
          <w:tab w:val="left" w:pos="2685"/>
        </w:tabs>
        <w:ind w:left="720"/>
      </w:pPr>
    </w:p>
    <w:sectPr w:rsidR="006F02B3" w:rsidRPr="006F02B3" w:rsidSect="003D1B71">
      <w:headerReference w:type="default" r:id="rId2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8C2" w:rsidRDefault="000458C2" w:rsidP="00590471">
      <w:r>
        <w:separator/>
      </w:r>
    </w:p>
  </w:endnote>
  <w:endnote w:type="continuationSeparator" w:id="0">
    <w:p w:rsidR="000458C2" w:rsidRDefault="000458C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8C2" w:rsidRDefault="000458C2" w:rsidP="00590471">
      <w:r>
        <w:separator/>
      </w:r>
    </w:p>
  </w:footnote>
  <w:footnote w:type="continuationSeparator" w:id="0">
    <w:p w:rsidR="000458C2" w:rsidRDefault="000458C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F1B7D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0B5B50F8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CF6EBC"/>
    <w:multiLevelType w:val="hybridMultilevel"/>
    <w:tmpl w:val="C2C4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514A09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032009"/>
    <w:multiLevelType w:val="hybridMultilevel"/>
    <w:tmpl w:val="A07AD96A"/>
    <w:lvl w:ilvl="0" w:tplc="EBBABB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C55F15"/>
    <w:multiLevelType w:val="hybridMultilevel"/>
    <w:tmpl w:val="52308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431943"/>
    <w:multiLevelType w:val="hybridMultilevel"/>
    <w:tmpl w:val="17F0C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F37B36"/>
    <w:multiLevelType w:val="hybridMultilevel"/>
    <w:tmpl w:val="8904F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7"/>
  </w:num>
  <w:num w:numId="7">
    <w:abstractNumId w:val="9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884"/>
    <w:rsid w:val="00014952"/>
    <w:rsid w:val="000458C2"/>
    <w:rsid w:val="00060042"/>
    <w:rsid w:val="0008685D"/>
    <w:rsid w:val="00090860"/>
    <w:rsid w:val="000B7D63"/>
    <w:rsid w:val="00112FD7"/>
    <w:rsid w:val="00150ABD"/>
    <w:rsid w:val="001946FC"/>
    <w:rsid w:val="002018B7"/>
    <w:rsid w:val="002137C7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2884"/>
    <w:rsid w:val="00426D27"/>
    <w:rsid w:val="00484509"/>
    <w:rsid w:val="004A4AB8"/>
    <w:rsid w:val="004B31D2"/>
    <w:rsid w:val="004D0245"/>
    <w:rsid w:val="004E158A"/>
    <w:rsid w:val="00565C77"/>
    <w:rsid w:val="0056708E"/>
    <w:rsid w:val="00570319"/>
    <w:rsid w:val="005801E5"/>
    <w:rsid w:val="00590471"/>
    <w:rsid w:val="005C0D8C"/>
    <w:rsid w:val="005C461E"/>
    <w:rsid w:val="005D01FA"/>
    <w:rsid w:val="00653E17"/>
    <w:rsid w:val="006A08E8"/>
    <w:rsid w:val="006D0BE0"/>
    <w:rsid w:val="006D79A8"/>
    <w:rsid w:val="006F02B3"/>
    <w:rsid w:val="00703FEA"/>
    <w:rsid w:val="0072353B"/>
    <w:rsid w:val="00730807"/>
    <w:rsid w:val="007575B6"/>
    <w:rsid w:val="007B3C81"/>
    <w:rsid w:val="007D67CA"/>
    <w:rsid w:val="007E668F"/>
    <w:rsid w:val="007F5B63"/>
    <w:rsid w:val="00803A0A"/>
    <w:rsid w:val="00846CB9"/>
    <w:rsid w:val="008566AA"/>
    <w:rsid w:val="00857FBE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F0323"/>
    <w:rsid w:val="00B4158A"/>
    <w:rsid w:val="00B6466C"/>
    <w:rsid w:val="00BB02DD"/>
    <w:rsid w:val="00BB1B5D"/>
    <w:rsid w:val="00BC22C7"/>
    <w:rsid w:val="00BC2C10"/>
    <w:rsid w:val="00BD195A"/>
    <w:rsid w:val="00BE5466"/>
    <w:rsid w:val="00C07240"/>
    <w:rsid w:val="00C14078"/>
    <w:rsid w:val="00CA0FCD"/>
    <w:rsid w:val="00CE1E3D"/>
    <w:rsid w:val="00CE5E93"/>
    <w:rsid w:val="00D053FA"/>
    <w:rsid w:val="00D22C5C"/>
    <w:rsid w:val="00D725E4"/>
    <w:rsid w:val="00DC3F0A"/>
    <w:rsid w:val="00E26AED"/>
    <w:rsid w:val="00E73AB8"/>
    <w:rsid w:val="00E90A60"/>
    <w:rsid w:val="00EC3F54"/>
    <w:rsid w:val="00ED47F7"/>
    <w:rsid w:val="00EE7E09"/>
    <w:rsid w:val="00F0223C"/>
    <w:rsid w:val="00F23DA9"/>
    <w:rsid w:val="00F3235D"/>
    <w:rsid w:val="00F32393"/>
    <w:rsid w:val="00F878BD"/>
    <w:rsid w:val="00F9220B"/>
    <w:rsid w:val="00FA475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FA47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0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7" Type="http://schemas.openxmlformats.org/officeDocument/2006/relationships/hyperlink" Target="Pravesh28@gmail.com" TargetMode="External"/><Relationship Id="rId25" Type="http://schemas.openxmlformats.org/officeDocument/2006/relationships/hyperlink" Target="http://MachineIPAdrress:49957/api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hyperlink" Target="http://MachineIPAdrress:49957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pravesh-jha-33013155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spher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6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</vt:lpstr>
    </vt:vector>
  </TitlesOfParts>
  <Company/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</dc:title>
  <dc:subject/>
  <dc:creator/>
  <cp:keywords/>
  <dc:description/>
  <cp:lastModifiedBy/>
  <cp:revision>1</cp:revision>
  <dcterms:created xsi:type="dcterms:W3CDTF">2020-07-26T08:16:00Z</dcterms:created>
  <dcterms:modified xsi:type="dcterms:W3CDTF">2020-08-01T15:06:00Z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